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40"/>
      </w:tblGrid>
      <w:tr w:rsidR="004B7E44" w14:paraId="6B90A516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AF2A27D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D4C4668" wp14:editId="5235DE85">
                      <wp:extent cx="5305646" cy="1506829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05646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C811F0" w14:textId="477634E2" w:rsidR="004B7E44" w:rsidRPr="004B7E44" w:rsidRDefault="004B7E44" w:rsidP="00393C8F">
                                  <w:pPr>
                                    <w:pStyle w:val="Ttulo"/>
                                    <w:jc w:val="center"/>
                                  </w:pPr>
                                  <w:r w:rsidRPr="004B7E44">
                                    <w:rPr>
                                      <w:lang w:bidi="es-ES"/>
                                    </w:rPr>
                                    <w:t>PR</w:t>
                                  </w:r>
                                  <w:r w:rsidR="00393C8F">
                                    <w:rPr>
                                      <w:lang w:bidi="es-ES"/>
                                    </w:rPr>
                                    <w:t>esupuesto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D4C466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417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vVdGQIAAC0EAAAOAAAAZHJzL2Uyb0RvYy54bWysU8tu2zAQvBfoPxC815Ic200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" filled="f" stroked="f" strokeweight=".5pt">
                      <v:textbox>
                        <w:txbxContent>
                          <w:p w14:paraId="02C811F0" w14:textId="477634E2" w:rsidR="004B7E44" w:rsidRPr="004B7E44" w:rsidRDefault="004B7E44" w:rsidP="00393C8F">
                            <w:pPr>
                              <w:pStyle w:val="Ttulo"/>
                              <w:jc w:val="center"/>
                            </w:pPr>
                            <w:r w:rsidRPr="004B7E44">
                              <w:rPr>
                                <w:lang w:bidi="es-ES"/>
                              </w:rPr>
                              <w:t>PR</w:t>
                            </w:r>
                            <w:r w:rsidR="00393C8F">
                              <w:rPr>
                                <w:lang w:bidi="es-ES"/>
                              </w:rPr>
                              <w:t>esupuesto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950483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7A66CE1" wp14:editId="46ABE867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0D8E7E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37EF1F4D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BFF8A37" wp14:editId="50BD2AF8">
                      <wp:extent cx="5138670" cy="1276350"/>
                      <wp:effectExtent l="0" t="0" r="0" b="0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76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36A07C" w14:textId="2C655732" w:rsidR="004B7E44" w:rsidRPr="004B7E44" w:rsidRDefault="00393C8F" w:rsidP="00393C8F">
                                  <w:pPr>
                                    <w:pStyle w:val="Subttulo"/>
                                    <w:jc w:val="center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Desarrollo de página web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BFF8A37" id="Cuadro de texto 3" o:spid="_x0000_s1027" type="#_x0000_t202" style="width:404.6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" filled="f" stroked="f" strokeweight=".5pt">
                      <v:textbox>
                        <w:txbxContent>
                          <w:p w14:paraId="4836A07C" w14:textId="2C655732" w:rsidR="004B7E44" w:rsidRPr="004B7E44" w:rsidRDefault="00393C8F" w:rsidP="00393C8F">
                            <w:pPr>
                              <w:pStyle w:val="Subttulo"/>
                              <w:jc w:val="center"/>
                            </w:pPr>
                            <w:r>
                              <w:rPr>
                                <w:lang w:bidi="es-ES"/>
                              </w:rPr>
                              <w:t>Desarrollo de página web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63EAA8DE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1A2E36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C1E71F8" wp14:editId="3BEED187">
                      <wp:extent cx="3902075" cy="469265"/>
                      <wp:effectExtent l="0" t="0" r="0" b="6985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0207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4E9238C" w14:textId="3049028F" w:rsidR="004B7E44" w:rsidRPr="004B7E44" w:rsidRDefault="00393C8F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Franco José Ghigo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1E71F8" id="Cuadro de texto 6" o:spid="_x0000_s1028" type="#_x0000_t202" style="width:307.2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" filled="f" stroked="f" strokeweight=".5pt">
                      <v:textbox>
                        <w:txbxContent>
                          <w:p w14:paraId="04E9238C" w14:textId="3049028F" w:rsidR="004B7E44" w:rsidRPr="004B7E44" w:rsidRDefault="00393C8F" w:rsidP="004B7E44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Franco José Ghigo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26B92C7" w14:textId="77777777" w:rsidR="004B7E44" w:rsidRDefault="004B7E44" w:rsidP="004B7E44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99C5EE6" wp14:editId="45FD8997">
                      <wp:extent cx="5486400" cy="838200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838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1B6F1F" w14:textId="14342326" w:rsidR="004B7E44" w:rsidRDefault="00D66D24" w:rsidP="004B7E44">
                                  <w:r>
                                    <w:t>Teléfono: 3517028302</w:t>
                                  </w:r>
                                </w:p>
                                <w:p w14:paraId="1D27CC5A" w14:textId="4F1043F2" w:rsidR="00D66D24" w:rsidRDefault="00D66D24" w:rsidP="004B7E44">
                                  <w:r>
                                    <w:t xml:space="preserve">Correo Electrónico: </w:t>
                                  </w:r>
                                  <w:hyperlink r:id="rId7" w:history="1">
                                    <w:r w:rsidRPr="00EC3F64">
                                      <w:rPr>
                                        <w:rStyle w:val="Hipervnculo"/>
                                      </w:rPr>
                                      <w:t>fghigo@hotmail.com.ar</w:t>
                                    </w:r>
                                  </w:hyperlink>
                                </w:p>
                                <w:p w14:paraId="265F273D" w14:textId="12299BF7" w:rsidR="00D66D24" w:rsidRPr="004B7E44" w:rsidRDefault="00D66D24" w:rsidP="004B7E44">
                                  <w:r>
                                    <w:t>07/04/2022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9C5EE6" id="Cuadro de texto 7" o:spid="_x0000_s1029" type="#_x0000_t202" style="width:6in;height: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" filled="f" stroked="f" strokeweight=".5pt">
                      <v:textbox>
                        <w:txbxContent>
                          <w:p w14:paraId="771B6F1F" w14:textId="14342326" w:rsidR="004B7E44" w:rsidRDefault="00D66D24" w:rsidP="004B7E44">
                            <w:r>
                              <w:t>Teléfono: 3517028302</w:t>
                            </w:r>
                          </w:p>
                          <w:p w14:paraId="1D27CC5A" w14:textId="4F1043F2" w:rsidR="00D66D24" w:rsidRDefault="00D66D24" w:rsidP="004B7E44">
                            <w:r>
                              <w:t xml:space="preserve">Correo Electrónico: </w:t>
                            </w:r>
                            <w:hyperlink r:id="rId8" w:history="1">
                              <w:r w:rsidRPr="00EC3F64">
                                <w:rPr>
                                  <w:rStyle w:val="Hipervnculo"/>
                                </w:rPr>
                                <w:t>fghigo@hotmail.com.ar</w:t>
                              </w:r>
                            </w:hyperlink>
                          </w:p>
                          <w:p w14:paraId="265F273D" w14:textId="12299BF7" w:rsidR="00D66D24" w:rsidRPr="004B7E44" w:rsidRDefault="00D66D24" w:rsidP="004B7E44">
                            <w:r>
                              <w:t>07/04/2022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B79492D" wp14:editId="16F8F70D">
                      <wp:extent cx="2215166" cy="605155"/>
                      <wp:effectExtent l="0" t="0" r="0" b="4445"/>
                      <wp:docPr id="10" name="Cuadro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EDB2AA" w14:textId="53E8EBB4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79492D" id="Cuadro de tex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6AEDB2AA" w14:textId="53E8EBB4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3C5D3EEA" w14:textId="02EE74A5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82A6DEF" wp14:editId="3EC85D37">
            <wp:simplePos x="0" y="0"/>
            <wp:positionH relativeFrom="column">
              <wp:posOffset>-721995</wp:posOffset>
            </wp:positionH>
            <wp:positionV relativeFrom="page">
              <wp:posOffset>9525</wp:posOffset>
            </wp:positionV>
            <wp:extent cx="7740015" cy="10668000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370EC" w14:textId="10FD8F53" w:rsidR="004B7E44" w:rsidRDefault="00D66D24">
      <w:pPr>
        <w:spacing w:after="200"/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ACD655" wp14:editId="6A700B2A">
                <wp:simplePos x="0" y="0"/>
                <wp:positionH relativeFrom="page">
                  <wp:align>left</wp:align>
                </wp:positionH>
                <wp:positionV relativeFrom="page">
                  <wp:posOffset>2057401</wp:posOffset>
                </wp:positionV>
                <wp:extent cx="6362700" cy="55626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0" cy="5562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0017B" id="Rectángulo 2" o:spid="_x0000_s1026" alt="rectángulo de color" style="position:absolute;margin-left:0;margin-top:162pt;width:501pt;height:438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" fillcolor="#a4063e [3204]" stroked="f" strokeweight="2pt">
                <w10:wrap anchorx="page" anchory="page"/>
              </v:rect>
            </w:pict>
          </mc:Fallback>
        </mc:AlternateContent>
      </w:r>
      <w:r w:rsidR="004B7E44">
        <w:rPr>
          <w:lang w:bidi="es-ES"/>
        </w:rPr>
        <w:br w:type="page"/>
      </w:r>
    </w:p>
    <w:p w14:paraId="164FE661" w14:textId="3A058263" w:rsidR="004B7E44" w:rsidRDefault="00393C8F" w:rsidP="00393C8F">
      <w:pPr>
        <w:pStyle w:val="Ttulo2"/>
        <w:spacing w:after="500"/>
        <w:jc w:val="center"/>
      </w:pPr>
      <w:r>
        <w:lastRenderedPageBreak/>
        <w:t>Franco José Ghigo</w:t>
      </w:r>
    </w:p>
    <w:p w14:paraId="1245C626" w14:textId="7FFC3447" w:rsidR="004B7E44" w:rsidRDefault="00393C8F" w:rsidP="004B7E44">
      <w:pPr>
        <w:pStyle w:val="Ttulo3"/>
        <w:rPr>
          <w:b/>
          <w:i w:val="0"/>
          <w:sz w:val="44"/>
        </w:rPr>
      </w:pPr>
      <w:r>
        <w:rPr>
          <w:b/>
          <w:i w:val="0"/>
          <w:sz w:val="44"/>
        </w:rPr>
        <w:t>Presupuesto</w:t>
      </w:r>
    </w:p>
    <w:p w14:paraId="19CF480B" w14:textId="77777777" w:rsidR="004B7E44" w:rsidRDefault="004B7E44" w:rsidP="004B7E44">
      <w:pPr>
        <w:rPr>
          <w:rFonts w:eastAsia="Times New Roman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3197"/>
        <w:gridCol w:w="3197"/>
        <w:gridCol w:w="3198"/>
      </w:tblGrid>
      <w:tr w:rsidR="007F53A1" w14:paraId="3EFC2C13" w14:textId="77777777" w:rsidTr="007F53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  <w:shd w:val="clear" w:color="auto" w:fill="858A8F" w:themeFill="text1" w:themeFillTint="80"/>
          </w:tcPr>
          <w:p w14:paraId="58FCB3EC" w14:textId="40F13E61" w:rsidR="007F53A1" w:rsidRDefault="007F53A1" w:rsidP="00393C8F">
            <w:r>
              <w:t>Descripción</w:t>
            </w:r>
          </w:p>
        </w:tc>
        <w:tc>
          <w:tcPr>
            <w:tcW w:w="3197" w:type="dxa"/>
            <w:shd w:val="clear" w:color="auto" w:fill="858A8F" w:themeFill="text1" w:themeFillTint="80"/>
          </w:tcPr>
          <w:p w14:paraId="718F4FF4" w14:textId="348A99A0" w:rsidR="007F53A1" w:rsidRDefault="007F53A1" w:rsidP="00393C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  <w:r w:rsidR="00344ADC">
              <w:t xml:space="preserve"> (</w:t>
            </w:r>
            <w:proofErr w:type="spellStart"/>
            <w:r w:rsidR="00344ADC">
              <w:t>hs</w:t>
            </w:r>
            <w:proofErr w:type="spellEnd"/>
            <w:r w:rsidR="00344ADC">
              <w:t>)</w:t>
            </w:r>
          </w:p>
        </w:tc>
        <w:tc>
          <w:tcPr>
            <w:tcW w:w="3198" w:type="dxa"/>
            <w:shd w:val="clear" w:color="auto" w:fill="858A8F" w:themeFill="text1" w:themeFillTint="80"/>
          </w:tcPr>
          <w:p w14:paraId="21FB4113" w14:textId="06482E68" w:rsidR="007F53A1" w:rsidRDefault="007F53A1" w:rsidP="00393C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Precio</w:t>
            </w:r>
            <w:r w:rsidR="00344ADC">
              <w:t xml:space="preserve"> ($ </w:t>
            </w:r>
            <w:proofErr w:type="spellStart"/>
            <w:r w:rsidR="00344ADC">
              <w:t>Arg</w:t>
            </w:r>
            <w:proofErr w:type="spellEnd"/>
            <w:r w:rsidR="00344ADC">
              <w:t>) x hora</w:t>
            </w:r>
          </w:p>
        </w:tc>
      </w:tr>
      <w:tr w:rsidR="007F53A1" w14:paraId="6419470B" w14:textId="77777777" w:rsidTr="007F5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6B33BB41" w14:textId="5BFD1D62" w:rsidR="007F53A1" w:rsidRPr="007F53A1" w:rsidRDefault="007F53A1" w:rsidP="00393C8F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Diseño de página</w:t>
            </w:r>
          </w:p>
        </w:tc>
        <w:tc>
          <w:tcPr>
            <w:tcW w:w="3197" w:type="dxa"/>
          </w:tcPr>
          <w:p w14:paraId="3AA38B19" w14:textId="732E873E" w:rsidR="007F53A1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30</w:t>
            </w:r>
          </w:p>
        </w:tc>
        <w:tc>
          <w:tcPr>
            <w:tcW w:w="3198" w:type="dxa"/>
          </w:tcPr>
          <w:p w14:paraId="2F1C19DF" w14:textId="736A8C9B" w:rsidR="007F53A1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$500</w:t>
            </w:r>
          </w:p>
        </w:tc>
      </w:tr>
      <w:tr w:rsidR="007F53A1" w14:paraId="24BA360F" w14:textId="77777777" w:rsidTr="007F5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38C75254" w14:textId="77777777" w:rsidR="007F53A1" w:rsidRDefault="007F53A1" w:rsidP="00393C8F"/>
        </w:tc>
        <w:tc>
          <w:tcPr>
            <w:tcW w:w="3197" w:type="dxa"/>
          </w:tcPr>
          <w:p w14:paraId="51AE387B" w14:textId="77777777" w:rsidR="007F53A1" w:rsidRDefault="007F53A1" w:rsidP="00393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98" w:type="dxa"/>
          </w:tcPr>
          <w:p w14:paraId="23B9A9F7" w14:textId="77777777" w:rsidR="007F53A1" w:rsidRDefault="007F53A1" w:rsidP="00393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53A1" w14:paraId="0580E746" w14:textId="77777777" w:rsidTr="007F5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16B8A250" w14:textId="1FDCD48A" w:rsidR="007F53A1" w:rsidRPr="007F53A1" w:rsidRDefault="007F53A1" w:rsidP="00393C8F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Desarrollo del diseño</w:t>
            </w:r>
          </w:p>
        </w:tc>
        <w:tc>
          <w:tcPr>
            <w:tcW w:w="3197" w:type="dxa"/>
          </w:tcPr>
          <w:p w14:paraId="443787C4" w14:textId="6BF15A9E" w:rsidR="007F53A1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110</w:t>
            </w:r>
          </w:p>
        </w:tc>
        <w:tc>
          <w:tcPr>
            <w:tcW w:w="3198" w:type="dxa"/>
          </w:tcPr>
          <w:p w14:paraId="21604698" w14:textId="06E411DA" w:rsidR="007F53A1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$650</w:t>
            </w:r>
          </w:p>
        </w:tc>
      </w:tr>
      <w:tr w:rsidR="007F53A1" w14:paraId="1D81EA02" w14:textId="77777777" w:rsidTr="007F5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3D3528CB" w14:textId="77777777" w:rsidR="007F53A1" w:rsidRDefault="007F53A1" w:rsidP="00393C8F"/>
        </w:tc>
        <w:tc>
          <w:tcPr>
            <w:tcW w:w="3197" w:type="dxa"/>
          </w:tcPr>
          <w:p w14:paraId="3B6ACEB6" w14:textId="77777777" w:rsidR="007F53A1" w:rsidRDefault="007F53A1" w:rsidP="00393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98" w:type="dxa"/>
          </w:tcPr>
          <w:p w14:paraId="0B88E33A" w14:textId="77777777" w:rsidR="007F53A1" w:rsidRDefault="007F53A1" w:rsidP="00393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53A1" w14:paraId="4D703E36" w14:textId="77777777" w:rsidTr="007F5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1BFB2293" w14:textId="6C18564E" w:rsidR="007F53A1" w:rsidRPr="00344ADC" w:rsidRDefault="00344ADC" w:rsidP="00393C8F">
            <w:pPr>
              <w:rPr>
                <w:color w:val="161718" w:themeColor="text1"/>
              </w:rPr>
            </w:pPr>
            <w:r w:rsidRPr="00344ADC">
              <w:rPr>
                <w:color w:val="161718" w:themeColor="text1"/>
              </w:rPr>
              <w:t>SEO</w:t>
            </w:r>
            <w:r>
              <w:rPr>
                <w:color w:val="161718" w:themeColor="text1"/>
              </w:rPr>
              <w:t xml:space="preserve"> + Subida al servidor</w:t>
            </w:r>
          </w:p>
        </w:tc>
        <w:tc>
          <w:tcPr>
            <w:tcW w:w="3197" w:type="dxa"/>
          </w:tcPr>
          <w:p w14:paraId="0C6A1EB2" w14:textId="47D32C14" w:rsidR="007F53A1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___</w:t>
            </w:r>
          </w:p>
        </w:tc>
        <w:tc>
          <w:tcPr>
            <w:tcW w:w="3198" w:type="dxa"/>
          </w:tcPr>
          <w:p w14:paraId="5E285C78" w14:textId="3DC78FE4" w:rsidR="007F53A1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$2500</w:t>
            </w:r>
          </w:p>
        </w:tc>
      </w:tr>
      <w:tr w:rsidR="007F53A1" w14:paraId="33A93687" w14:textId="77777777" w:rsidTr="007F53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660F768E" w14:textId="77777777" w:rsidR="007F53A1" w:rsidRDefault="007F53A1" w:rsidP="00393C8F"/>
        </w:tc>
        <w:tc>
          <w:tcPr>
            <w:tcW w:w="3197" w:type="dxa"/>
          </w:tcPr>
          <w:p w14:paraId="7A4416B9" w14:textId="77777777" w:rsidR="007F53A1" w:rsidRDefault="007F53A1" w:rsidP="00393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98" w:type="dxa"/>
          </w:tcPr>
          <w:p w14:paraId="2128C20D" w14:textId="77777777" w:rsidR="007F53A1" w:rsidRDefault="007F53A1" w:rsidP="00393C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4ADC" w14:paraId="57EDD4B8" w14:textId="77777777" w:rsidTr="007F53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7" w:type="dxa"/>
          </w:tcPr>
          <w:p w14:paraId="0793256A" w14:textId="366E78C5" w:rsidR="00344ADC" w:rsidRPr="00344ADC" w:rsidRDefault="00344ADC" w:rsidP="00393C8F">
            <w:pPr>
              <w:rPr>
                <w:color w:val="161718" w:themeColor="text1"/>
              </w:rPr>
            </w:pPr>
            <w:r>
              <w:rPr>
                <w:color w:val="161718" w:themeColor="text1"/>
              </w:rPr>
              <w:t>Total</w:t>
            </w:r>
          </w:p>
        </w:tc>
        <w:tc>
          <w:tcPr>
            <w:tcW w:w="3197" w:type="dxa"/>
          </w:tcPr>
          <w:p w14:paraId="330F0B1B" w14:textId="390FFA21" w:rsidR="00344ADC" w:rsidRPr="00DA3D7F" w:rsidRDefault="00DA3D7F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>---</w:t>
            </w:r>
          </w:p>
        </w:tc>
        <w:tc>
          <w:tcPr>
            <w:tcW w:w="3198" w:type="dxa"/>
          </w:tcPr>
          <w:p w14:paraId="6329DC1B" w14:textId="1F0A607A" w:rsidR="00344ADC" w:rsidRPr="00FD3FBE" w:rsidRDefault="00FD3FBE" w:rsidP="00393C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61718" w:themeColor="text1"/>
              </w:rPr>
            </w:pPr>
            <w:r>
              <w:rPr>
                <w:color w:val="161718" w:themeColor="text1"/>
              </w:rPr>
              <w:t xml:space="preserve">$89000 </w:t>
            </w:r>
          </w:p>
        </w:tc>
      </w:tr>
    </w:tbl>
    <w:p w14:paraId="07DB1322" w14:textId="1A0307AA" w:rsidR="004B7E44" w:rsidRDefault="00FD3FBE" w:rsidP="00FD3FBE">
      <w:pPr>
        <w:pStyle w:val="Ttulo3"/>
        <w:numPr>
          <w:ilvl w:val="0"/>
          <w:numId w:val="1"/>
        </w:numPr>
        <w:rPr>
          <w:rFonts w:eastAsiaTheme="minorHAnsi"/>
          <w:b/>
          <w:i w:val="0"/>
          <w:sz w:val="16"/>
          <w:szCs w:val="16"/>
        </w:rPr>
      </w:pPr>
      <w:r>
        <w:rPr>
          <w:rFonts w:eastAsiaTheme="minorHAnsi"/>
          <w:b/>
          <w:i w:val="0"/>
          <w:sz w:val="16"/>
          <w:szCs w:val="16"/>
        </w:rPr>
        <w:t xml:space="preserve">Los precios son con </w:t>
      </w:r>
      <w:proofErr w:type="spellStart"/>
      <w:r>
        <w:rPr>
          <w:rFonts w:eastAsiaTheme="minorHAnsi"/>
          <w:b/>
          <w:i w:val="0"/>
          <w:sz w:val="16"/>
          <w:szCs w:val="16"/>
        </w:rPr>
        <w:t>iva</w:t>
      </w:r>
      <w:proofErr w:type="spellEnd"/>
      <w:r>
        <w:rPr>
          <w:rFonts w:eastAsiaTheme="minorHAnsi"/>
          <w:b/>
          <w:i w:val="0"/>
          <w:sz w:val="16"/>
          <w:szCs w:val="16"/>
        </w:rPr>
        <w:t xml:space="preserve"> (21%) incluido</w:t>
      </w:r>
    </w:p>
    <w:p w14:paraId="1B210FAD" w14:textId="0149B910" w:rsidR="00FD3FBE" w:rsidRDefault="00FD3FBE" w:rsidP="00FD3FBE">
      <w:pPr>
        <w:pStyle w:val="Ttulo3"/>
        <w:ind w:left="720"/>
        <w:rPr>
          <w:rFonts w:eastAsiaTheme="minorHAnsi"/>
          <w:b/>
          <w:i w:val="0"/>
          <w:sz w:val="16"/>
          <w:szCs w:val="16"/>
        </w:rPr>
      </w:pPr>
    </w:p>
    <w:p w14:paraId="044D460D" w14:textId="23850CC9" w:rsidR="00FD3FBE" w:rsidRDefault="00FD3FBE" w:rsidP="00FD3FBE">
      <w:pPr>
        <w:pStyle w:val="Ttulo3"/>
        <w:ind w:left="720"/>
        <w:rPr>
          <w:rFonts w:eastAsiaTheme="minorHAnsi"/>
          <w:b/>
          <w:i w:val="0"/>
          <w:sz w:val="16"/>
          <w:szCs w:val="16"/>
        </w:rPr>
      </w:pPr>
    </w:p>
    <w:p w14:paraId="42483280" w14:textId="66C62AE2" w:rsidR="00FD3FBE" w:rsidRDefault="00FD3FBE" w:rsidP="00FD3FBE">
      <w:pPr>
        <w:pStyle w:val="Ttulo3"/>
        <w:ind w:left="720"/>
        <w:rPr>
          <w:rFonts w:eastAsiaTheme="minorHAnsi"/>
          <w:b/>
          <w:i w:val="0"/>
          <w:sz w:val="16"/>
          <w:szCs w:val="16"/>
        </w:rPr>
      </w:pPr>
    </w:p>
    <w:p w14:paraId="5B68021B" w14:textId="4025B620" w:rsidR="00FD3FBE" w:rsidRDefault="00FD3FBE" w:rsidP="00FD3FBE">
      <w:pPr>
        <w:pStyle w:val="Ttulo3"/>
        <w:ind w:left="720"/>
        <w:rPr>
          <w:rFonts w:eastAsiaTheme="minorHAnsi"/>
          <w:b/>
          <w:i w:val="0"/>
          <w:sz w:val="16"/>
          <w:szCs w:val="16"/>
        </w:rPr>
      </w:pPr>
    </w:p>
    <w:p w14:paraId="01C8CE2F" w14:textId="66433E97" w:rsidR="00FD3FBE" w:rsidRPr="00FD3FBE" w:rsidRDefault="00FD3FBE" w:rsidP="00FD3FBE">
      <w:pPr>
        <w:pStyle w:val="Ttulo3"/>
        <w:ind w:left="720"/>
        <w:rPr>
          <w:rFonts w:eastAsiaTheme="minorHAnsi"/>
          <w:b/>
          <w:i w:val="0"/>
          <w:sz w:val="16"/>
          <w:szCs w:val="16"/>
        </w:rPr>
      </w:pPr>
    </w:p>
    <w:p w14:paraId="7A79BAB1" w14:textId="4798E7F9" w:rsidR="004B7E44" w:rsidRDefault="00FD3FBE" w:rsidP="004B7E44">
      <w:pPr>
        <w:pStyle w:val="Ttulo4"/>
        <w:rPr>
          <w:color w:val="auto"/>
        </w:rPr>
      </w:pPr>
      <w:r>
        <w:rPr>
          <w:color w:val="auto"/>
        </w:rPr>
        <w:t>DETALLE:</w:t>
      </w:r>
    </w:p>
    <w:p w14:paraId="6DAE95E5" w14:textId="0DC8752D" w:rsidR="00FD3FBE" w:rsidRPr="00FD3FBE" w:rsidRDefault="00FD3FBE" w:rsidP="00FD3FBE">
      <w:pPr>
        <w:pStyle w:val="Ttulo4"/>
        <w:numPr>
          <w:ilvl w:val="0"/>
          <w:numId w:val="1"/>
        </w:numPr>
        <w:rPr>
          <w:color w:val="auto"/>
        </w:rPr>
      </w:pPr>
      <w:r>
        <w:rPr>
          <w:color w:val="auto"/>
        </w:rPr>
        <w:t>dISEÑO DE PAGINA:</w:t>
      </w:r>
    </w:p>
    <w:p w14:paraId="2AFC131C" w14:textId="77777777" w:rsidR="004B7E44" w:rsidRDefault="004B7E44" w:rsidP="004B7E44"/>
    <w:p w14:paraId="5F615969" w14:textId="27BA8F18" w:rsidR="004B7E44" w:rsidRDefault="006A66CE" w:rsidP="006A66CE">
      <w:pPr>
        <w:pStyle w:val="Prrafodelista"/>
        <w:rPr>
          <w:color w:val="auto"/>
        </w:rPr>
      </w:pPr>
      <w:r>
        <w:rPr>
          <w:color w:val="auto"/>
        </w:rPr>
        <w:t>1-</w:t>
      </w:r>
      <w:r w:rsidR="00FD3FBE">
        <w:rPr>
          <w:color w:val="auto"/>
        </w:rPr>
        <w:t xml:space="preserve">Diseño en </w:t>
      </w:r>
      <w:proofErr w:type="spellStart"/>
      <w:r w:rsidR="00FD3FBE">
        <w:rPr>
          <w:color w:val="auto"/>
        </w:rPr>
        <w:t>Wireframe</w:t>
      </w:r>
      <w:proofErr w:type="spellEnd"/>
      <w:r w:rsidR="00FD3FBE">
        <w:rPr>
          <w:color w:val="auto"/>
        </w:rPr>
        <w:t xml:space="preserve"> y presentación al cliente, corrección y última presentación y consenso con el cliente. </w:t>
      </w:r>
    </w:p>
    <w:p w14:paraId="34D9A8C6" w14:textId="77777777" w:rsidR="006A66CE" w:rsidRPr="00FD3FBE" w:rsidRDefault="006A66CE" w:rsidP="006A66CE">
      <w:pPr>
        <w:pStyle w:val="Prrafodelista"/>
        <w:ind w:left="735"/>
        <w:rPr>
          <w:color w:val="auto"/>
        </w:rPr>
      </w:pPr>
    </w:p>
    <w:p w14:paraId="1D2C7379" w14:textId="77EAB2AE" w:rsidR="006A66CE" w:rsidRDefault="006A66CE" w:rsidP="006A66CE">
      <w:pPr>
        <w:pStyle w:val="Ttulo4"/>
        <w:numPr>
          <w:ilvl w:val="0"/>
          <w:numId w:val="1"/>
        </w:numPr>
        <w:rPr>
          <w:color w:val="auto"/>
        </w:rPr>
      </w:pPr>
      <w:r>
        <w:rPr>
          <w:color w:val="auto"/>
        </w:rPr>
        <w:t>d</w:t>
      </w:r>
      <w:r>
        <w:rPr>
          <w:color w:val="auto"/>
        </w:rPr>
        <w:t>esarrollo del diseño</w:t>
      </w:r>
      <w:r>
        <w:rPr>
          <w:color w:val="auto"/>
        </w:rPr>
        <w:t>:</w:t>
      </w:r>
    </w:p>
    <w:p w14:paraId="01D5B45A" w14:textId="77777777" w:rsidR="006A66CE" w:rsidRDefault="006A66CE" w:rsidP="006A66CE">
      <w:pPr>
        <w:pStyle w:val="Ttulo4"/>
        <w:ind w:left="720"/>
        <w:rPr>
          <w:color w:val="auto"/>
        </w:rPr>
      </w:pPr>
    </w:p>
    <w:p w14:paraId="78CCFFF1" w14:textId="421AA1BF" w:rsidR="006A66CE" w:rsidRDefault="006A66CE" w:rsidP="006A66CE">
      <w:pPr>
        <w:pStyle w:val="Prrafode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>Prototipado con HTML y CSS de las (4) páginas</w:t>
      </w:r>
      <w:r>
        <w:rPr>
          <w:color w:val="auto"/>
        </w:rPr>
        <w:t>.</w:t>
      </w:r>
    </w:p>
    <w:p w14:paraId="12BBE200" w14:textId="7823A97C" w:rsidR="00B71618" w:rsidRDefault="00B71618" w:rsidP="006A66CE">
      <w:pPr>
        <w:pStyle w:val="Prrafode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Diseño de los </w:t>
      </w:r>
      <w:proofErr w:type="spellStart"/>
      <w:r>
        <w:rPr>
          <w:color w:val="auto"/>
        </w:rPr>
        <w:t>frameworks</w:t>
      </w:r>
      <w:proofErr w:type="spellEnd"/>
      <w:r>
        <w:rPr>
          <w:color w:val="auto"/>
        </w:rPr>
        <w:t xml:space="preserve"> para estructurar el site.</w:t>
      </w:r>
    </w:p>
    <w:p w14:paraId="1E9B9C2D" w14:textId="0B29F4EF" w:rsidR="006A66CE" w:rsidRDefault="006A66CE" w:rsidP="006A66CE">
      <w:pPr>
        <w:pStyle w:val="Prrafode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 xml:space="preserve">Desarrollo con Bootstrap y procesado con </w:t>
      </w:r>
      <w:proofErr w:type="spellStart"/>
      <w:r>
        <w:rPr>
          <w:color w:val="auto"/>
        </w:rPr>
        <w:t>Sass</w:t>
      </w:r>
      <w:proofErr w:type="spellEnd"/>
      <w:r>
        <w:rPr>
          <w:color w:val="auto"/>
        </w:rPr>
        <w:t>.</w:t>
      </w:r>
    </w:p>
    <w:p w14:paraId="63A6241A" w14:textId="55566499" w:rsidR="00B71618" w:rsidRDefault="00B71618" w:rsidP="006A66CE">
      <w:pPr>
        <w:pStyle w:val="Prrafode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>Diseño de todas las páginas en versión desktop y celular.</w:t>
      </w:r>
    </w:p>
    <w:p w14:paraId="6E5E33C5" w14:textId="4605A1E8" w:rsidR="00B71618" w:rsidRDefault="00B71618" w:rsidP="006A66CE">
      <w:pPr>
        <w:pStyle w:val="Prrafodelista"/>
        <w:numPr>
          <w:ilvl w:val="0"/>
          <w:numId w:val="3"/>
        </w:numPr>
        <w:rPr>
          <w:color w:val="auto"/>
        </w:rPr>
      </w:pPr>
      <w:r>
        <w:rPr>
          <w:color w:val="auto"/>
        </w:rPr>
        <w:t>Formulario de contacto.</w:t>
      </w:r>
    </w:p>
    <w:p w14:paraId="61212D67" w14:textId="2EAEDB40" w:rsidR="00B71618" w:rsidRDefault="00B71618" w:rsidP="008B2734">
      <w:pPr>
        <w:rPr>
          <w:color w:val="auto"/>
        </w:rPr>
      </w:pPr>
    </w:p>
    <w:p w14:paraId="74B8BBB6" w14:textId="46351B35" w:rsidR="008B2734" w:rsidRDefault="008B2734" w:rsidP="008B2734">
      <w:pPr>
        <w:pStyle w:val="Ttulo4"/>
        <w:numPr>
          <w:ilvl w:val="0"/>
          <w:numId w:val="1"/>
        </w:numPr>
        <w:rPr>
          <w:color w:val="auto"/>
        </w:rPr>
      </w:pPr>
      <w:r>
        <w:rPr>
          <w:color w:val="auto"/>
        </w:rPr>
        <w:t>seo y subida al servidor</w:t>
      </w:r>
      <w:r>
        <w:rPr>
          <w:color w:val="auto"/>
        </w:rPr>
        <w:t>:</w:t>
      </w:r>
    </w:p>
    <w:p w14:paraId="7E618C3A" w14:textId="77777777" w:rsidR="008B2734" w:rsidRDefault="008B2734" w:rsidP="008B2734">
      <w:pPr>
        <w:pStyle w:val="Ttulo4"/>
        <w:ind w:left="720"/>
        <w:rPr>
          <w:color w:val="auto"/>
        </w:rPr>
      </w:pPr>
    </w:p>
    <w:p w14:paraId="5688179B" w14:textId="1B16955D" w:rsidR="008B2734" w:rsidRPr="00682E07" w:rsidRDefault="008B2734" w:rsidP="00752E63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860871">
        <w:rPr>
          <w:rFonts w:asciiTheme="minorHAnsi" w:hAnsiTheme="minorHAnsi" w:cstheme="minorHAnsi"/>
          <w:color w:val="333333"/>
          <w:sz w:val="28"/>
          <w:szCs w:val="28"/>
        </w:rPr>
        <w:t>El objetivo del SEO es mejorar la visibilidad de su sitio web</w:t>
      </w:r>
      <w:r w:rsidR="00860871" w:rsidRPr="00860871">
        <w:rPr>
          <w:rFonts w:asciiTheme="minorHAnsi" w:hAnsiTheme="minorHAnsi" w:cstheme="minorHAnsi"/>
          <w:color w:val="333333"/>
          <w:sz w:val="28"/>
          <w:szCs w:val="28"/>
        </w:rPr>
        <w:t xml:space="preserve"> en los resultados de búsqueda de cualquier buscador para posicionarse por encima de sus competidores.</w:t>
      </w:r>
    </w:p>
    <w:p w14:paraId="4C6CCCF4" w14:textId="04FF8104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590517CC" w14:textId="336EC06E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3AD91534" w14:textId="350F2C2E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221EB4B5" w14:textId="0F074EFC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266DDB1C" w14:textId="5F7B9889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2397B808" w14:textId="0E7BD2D7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3F5443F8" w14:textId="1EC04DF9" w:rsidR="00682E07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color w:val="333333"/>
          <w:sz w:val="28"/>
          <w:szCs w:val="28"/>
        </w:rPr>
      </w:pPr>
    </w:p>
    <w:p w14:paraId="476AB809" w14:textId="77777777" w:rsidR="00682E07" w:rsidRPr="00860871" w:rsidRDefault="00682E07" w:rsidP="00682E07">
      <w:pPr>
        <w:pStyle w:val="NormalWeb"/>
        <w:shd w:val="clear" w:color="auto" w:fill="FFFFFF"/>
        <w:spacing w:before="0" w:beforeAutospacing="0" w:after="0" w:afterAutospacing="0"/>
        <w:ind w:left="1080"/>
        <w:rPr>
          <w:rFonts w:asciiTheme="minorHAnsi" w:hAnsiTheme="minorHAnsi" w:cstheme="minorHAnsi"/>
          <w:sz w:val="28"/>
          <w:szCs w:val="28"/>
        </w:rPr>
      </w:pPr>
    </w:p>
    <w:p w14:paraId="5D385E57" w14:textId="64230DF4" w:rsidR="008B2734" w:rsidRDefault="00860871" w:rsidP="00860871">
      <w:pPr>
        <w:pStyle w:val="Ttulo4"/>
        <w:ind w:left="720"/>
        <w:jc w:val="center"/>
        <w:rPr>
          <w:color w:val="auto"/>
        </w:rPr>
      </w:pPr>
      <w:r>
        <w:rPr>
          <w:color w:val="auto"/>
        </w:rPr>
        <w:t>ACLARACIONES:</w:t>
      </w:r>
    </w:p>
    <w:p w14:paraId="2FDB3DEE" w14:textId="77777777" w:rsidR="00682E07" w:rsidRDefault="00682E07" w:rsidP="00860871">
      <w:pPr>
        <w:pStyle w:val="Ttulo4"/>
        <w:ind w:left="720"/>
        <w:jc w:val="center"/>
        <w:rPr>
          <w:color w:val="auto"/>
        </w:rPr>
      </w:pPr>
    </w:p>
    <w:p w14:paraId="18B6B377" w14:textId="08A7442D" w:rsidR="00860871" w:rsidRDefault="00860871" w:rsidP="00860871">
      <w:pPr>
        <w:pStyle w:val="Ttulo4"/>
        <w:ind w:left="720"/>
        <w:jc w:val="center"/>
        <w:rPr>
          <w:rFonts w:cstheme="minorHAnsi"/>
          <w:b w:val="0"/>
          <w:bCs/>
          <w:caps w:val="0"/>
          <w:color w:val="auto"/>
        </w:rPr>
      </w:pPr>
      <w:r>
        <w:rPr>
          <w:rFonts w:cstheme="minorHAnsi"/>
          <w:b w:val="0"/>
          <w:bCs/>
          <w:caps w:val="0"/>
          <w:color w:val="auto"/>
        </w:rPr>
        <w:t>El presente documento tiene validez por diez días hábiles a partir de su presentación</w:t>
      </w:r>
      <w:r w:rsidR="00682E07">
        <w:rPr>
          <w:rFonts w:cstheme="minorHAnsi"/>
          <w:b w:val="0"/>
          <w:bCs/>
          <w:caps w:val="0"/>
          <w:color w:val="auto"/>
        </w:rPr>
        <w:t>, una vez finalizado este plazo su costo puede variar.</w:t>
      </w:r>
    </w:p>
    <w:p w14:paraId="49898CD3" w14:textId="4390B241" w:rsidR="00860871" w:rsidRDefault="00860871" w:rsidP="00860871">
      <w:pPr>
        <w:pStyle w:val="Ttulo4"/>
        <w:ind w:left="720"/>
        <w:jc w:val="center"/>
        <w:rPr>
          <w:rFonts w:cstheme="minorHAnsi"/>
          <w:b w:val="0"/>
          <w:bCs/>
          <w:caps w:val="0"/>
          <w:color w:val="auto"/>
        </w:rPr>
      </w:pPr>
      <w:r>
        <w:rPr>
          <w:rFonts w:cstheme="minorHAnsi"/>
          <w:b w:val="0"/>
          <w:bCs/>
          <w:caps w:val="0"/>
          <w:color w:val="auto"/>
        </w:rPr>
        <w:t>La metodología de trabajo es siempre consensuada entre las partes.</w:t>
      </w:r>
    </w:p>
    <w:p w14:paraId="21134234" w14:textId="2CB3CEA9" w:rsidR="00860871" w:rsidRDefault="00070B48" w:rsidP="00860871">
      <w:pPr>
        <w:pStyle w:val="Ttulo4"/>
        <w:ind w:left="720"/>
        <w:jc w:val="center"/>
        <w:rPr>
          <w:rFonts w:cstheme="minorHAnsi"/>
          <w:b w:val="0"/>
          <w:bCs/>
          <w:caps w:val="0"/>
          <w:color w:val="auto"/>
        </w:rPr>
      </w:pPr>
      <w:r>
        <w:rPr>
          <w:rFonts w:cstheme="minorHAnsi"/>
          <w:b w:val="0"/>
          <w:bCs/>
          <w:caps w:val="0"/>
          <w:color w:val="auto"/>
        </w:rPr>
        <w:t>La forma de pago es al contado o mediante transferencia.</w:t>
      </w:r>
    </w:p>
    <w:p w14:paraId="090BF693" w14:textId="46F40953" w:rsidR="00070B48" w:rsidRDefault="00070B48" w:rsidP="00860871">
      <w:pPr>
        <w:pStyle w:val="Ttulo4"/>
        <w:ind w:left="720"/>
        <w:jc w:val="center"/>
        <w:rPr>
          <w:rFonts w:cstheme="minorHAnsi"/>
          <w:b w:val="0"/>
          <w:bCs/>
          <w:caps w:val="0"/>
          <w:color w:val="auto"/>
        </w:rPr>
      </w:pPr>
      <w:r>
        <w:rPr>
          <w:rFonts w:cstheme="minorHAnsi"/>
          <w:b w:val="0"/>
          <w:bCs/>
          <w:caps w:val="0"/>
          <w:color w:val="auto"/>
        </w:rPr>
        <w:t>Se debe señar con el 50% del valor total, y antes de subir al servidor el restante 50</w:t>
      </w:r>
      <w:proofErr w:type="gramStart"/>
      <w:r>
        <w:rPr>
          <w:rFonts w:cstheme="minorHAnsi"/>
          <w:b w:val="0"/>
          <w:bCs/>
          <w:caps w:val="0"/>
          <w:color w:val="auto"/>
        </w:rPr>
        <w:t>%(</w:t>
      </w:r>
      <w:proofErr w:type="gramEnd"/>
      <w:r>
        <w:rPr>
          <w:rFonts w:cstheme="minorHAnsi"/>
          <w:b w:val="0"/>
          <w:bCs/>
          <w:caps w:val="0"/>
          <w:color w:val="auto"/>
        </w:rPr>
        <w:t>a consensuar)</w:t>
      </w:r>
      <w:r w:rsidR="00682E07">
        <w:rPr>
          <w:rFonts w:cstheme="minorHAnsi"/>
          <w:b w:val="0"/>
          <w:bCs/>
          <w:caps w:val="0"/>
          <w:color w:val="auto"/>
        </w:rPr>
        <w:t>.</w:t>
      </w:r>
    </w:p>
    <w:p w14:paraId="7E39FC71" w14:textId="2E0312C6" w:rsidR="00070B48" w:rsidRDefault="00070B48" w:rsidP="00860871">
      <w:pPr>
        <w:pStyle w:val="Ttulo4"/>
        <w:ind w:left="720"/>
        <w:jc w:val="center"/>
        <w:rPr>
          <w:rFonts w:cstheme="minorHAnsi"/>
          <w:b w:val="0"/>
          <w:bCs/>
          <w:caps w:val="0"/>
          <w:color w:val="auto"/>
        </w:rPr>
      </w:pPr>
      <w:r>
        <w:rPr>
          <w:rFonts w:cstheme="minorHAnsi"/>
          <w:b w:val="0"/>
          <w:bCs/>
          <w:caps w:val="0"/>
          <w:color w:val="auto"/>
        </w:rPr>
        <w:t>Se harán presentaciones parciales del trabajo para que el cliente exprese su conformidad con el mismo</w:t>
      </w:r>
      <w:r w:rsidR="00682E07">
        <w:rPr>
          <w:rFonts w:cstheme="minorHAnsi"/>
          <w:b w:val="0"/>
          <w:bCs/>
          <w:caps w:val="0"/>
          <w:color w:val="auto"/>
        </w:rPr>
        <w:t>.</w:t>
      </w:r>
      <w:r>
        <w:rPr>
          <w:rFonts w:cstheme="minorHAnsi"/>
          <w:b w:val="0"/>
          <w:bCs/>
          <w:caps w:val="0"/>
          <w:color w:val="auto"/>
        </w:rPr>
        <w:t xml:space="preserve"> </w:t>
      </w:r>
    </w:p>
    <w:p w14:paraId="1A3477FD" w14:textId="079E7295" w:rsidR="005403F5" w:rsidRDefault="005403F5" w:rsidP="00860871">
      <w:pPr>
        <w:pStyle w:val="Ttulo4"/>
        <w:ind w:left="720"/>
        <w:jc w:val="center"/>
        <w:rPr>
          <w:rFonts w:cstheme="minorHAnsi"/>
          <w:b w:val="0"/>
          <w:bCs/>
          <w:caps w:val="0"/>
          <w:color w:val="auto"/>
        </w:rPr>
      </w:pPr>
      <w:r>
        <w:rPr>
          <w:rFonts w:cstheme="minorHAnsi"/>
          <w:b w:val="0"/>
          <w:bCs/>
          <w:caps w:val="0"/>
          <w:color w:val="auto"/>
        </w:rPr>
        <w:t>Una vez finalizado el trabajo y abonado, se presentará otro presupuesto (opcional) para el mantenimiento mensual de su página</w:t>
      </w:r>
      <w:r w:rsidR="00682E07">
        <w:rPr>
          <w:rFonts w:cstheme="minorHAnsi"/>
          <w:b w:val="0"/>
          <w:bCs/>
          <w:caps w:val="0"/>
          <w:color w:val="auto"/>
        </w:rPr>
        <w:t>.</w:t>
      </w:r>
    </w:p>
    <w:p w14:paraId="4ED2F933" w14:textId="77777777" w:rsidR="00070B48" w:rsidRPr="00860871" w:rsidRDefault="00070B48" w:rsidP="00860871">
      <w:pPr>
        <w:pStyle w:val="Ttulo4"/>
        <w:ind w:left="720"/>
        <w:jc w:val="center"/>
        <w:rPr>
          <w:rFonts w:cstheme="minorHAnsi"/>
          <w:b w:val="0"/>
          <w:bCs/>
          <w:color w:val="auto"/>
        </w:rPr>
      </w:pPr>
    </w:p>
    <w:p w14:paraId="474EF869" w14:textId="281477C4" w:rsidR="00860871" w:rsidRPr="00860871" w:rsidRDefault="00860871" w:rsidP="00860871">
      <w:pPr>
        <w:pStyle w:val="Ttulo4"/>
        <w:ind w:left="720"/>
        <w:rPr>
          <w:rFonts w:cstheme="minorHAnsi"/>
          <w:color w:val="auto"/>
          <w:sz w:val="28"/>
          <w:szCs w:val="28"/>
        </w:rPr>
      </w:pPr>
    </w:p>
    <w:p w14:paraId="6F772C8A" w14:textId="77777777" w:rsidR="00860871" w:rsidRDefault="00860871" w:rsidP="008B2734">
      <w:pPr>
        <w:pStyle w:val="Ttulo4"/>
        <w:ind w:left="720"/>
        <w:rPr>
          <w:color w:val="auto"/>
        </w:rPr>
      </w:pPr>
    </w:p>
    <w:p w14:paraId="5C2EF2C1" w14:textId="77777777" w:rsidR="008B2734" w:rsidRDefault="008B2734" w:rsidP="008B2734">
      <w:pPr>
        <w:pStyle w:val="Ttulo4"/>
        <w:ind w:left="720"/>
        <w:rPr>
          <w:color w:val="auto"/>
        </w:rPr>
      </w:pPr>
    </w:p>
    <w:p w14:paraId="051DE139" w14:textId="6E0639F6" w:rsidR="008B2734" w:rsidRPr="008B2734" w:rsidRDefault="008B2734" w:rsidP="008B2734">
      <w:pPr>
        <w:rPr>
          <w:color w:val="auto"/>
        </w:rPr>
      </w:pPr>
    </w:p>
    <w:p w14:paraId="64E41F8F" w14:textId="77777777" w:rsidR="006A66CE" w:rsidRDefault="006A66CE" w:rsidP="006A66CE">
      <w:pPr>
        <w:pStyle w:val="Ttulo4"/>
        <w:ind w:left="720"/>
        <w:rPr>
          <w:color w:val="auto"/>
        </w:rPr>
      </w:pPr>
    </w:p>
    <w:sectPr w:rsidR="006A66CE" w:rsidSect="0029136D">
      <w:headerReference w:type="default" r:id="rId10"/>
      <w:footerReference w:type="default" r:id="rId11"/>
      <w:footerReference w:type="first" r:id="rId12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B0699" w14:textId="77777777" w:rsidR="00E2300A" w:rsidRDefault="00E2300A" w:rsidP="004B7E44">
      <w:r>
        <w:separator/>
      </w:r>
    </w:p>
  </w:endnote>
  <w:endnote w:type="continuationSeparator" w:id="0">
    <w:p w14:paraId="57D12429" w14:textId="77777777" w:rsidR="00E2300A" w:rsidRDefault="00E2300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92BBEF6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FDC801D" w14:textId="702121CD" w:rsidR="004B7E44" w:rsidRDefault="00B71618" w:rsidP="00B71618">
          <w:pPr>
            <w:pStyle w:val="Piedepgina"/>
          </w:pPr>
          <w:r>
            <w:rPr>
              <w:lang w:bidi="es-ES"/>
            </w:rPr>
            <w:t>FG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A9F7E1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499BDF" w14:textId="77777777" w:rsidR="00E2300A" w:rsidRDefault="00E2300A" w:rsidP="004B7E44">
      <w:r>
        <w:separator/>
      </w:r>
    </w:p>
  </w:footnote>
  <w:footnote w:type="continuationSeparator" w:id="0">
    <w:p w14:paraId="05F7D343" w14:textId="77777777" w:rsidR="00E2300A" w:rsidRDefault="00E2300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6CBB003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A36E3BE" w14:textId="77777777" w:rsidR="004B7E44" w:rsidRDefault="004B7E44" w:rsidP="004B7E44">
          <w:pPr>
            <w:pStyle w:val="Encabezado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1073C9ED" wp14:editId="451647AA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F91550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1073C9ED" id="Rectángu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3F91550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2D4"/>
    <w:multiLevelType w:val="hybridMultilevel"/>
    <w:tmpl w:val="F56835C4"/>
    <w:lvl w:ilvl="0" w:tplc="957EA9A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0187E"/>
    <w:multiLevelType w:val="hybridMultilevel"/>
    <w:tmpl w:val="D198634A"/>
    <w:lvl w:ilvl="0" w:tplc="F754008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F46D53"/>
    <w:multiLevelType w:val="hybridMultilevel"/>
    <w:tmpl w:val="DC0091BC"/>
    <w:lvl w:ilvl="0" w:tplc="70422F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7404A9"/>
    <w:multiLevelType w:val="hybridMultilevel"/>
    <w:tmpl w:val="FED4C370"/>
    <w:lvl w:ilvl="0" w:tplc="11066F1C">
      <w:start w:val="1"/>
      <w:numFmt w:val="decimal"/>
      <w:lvlText w:val="%1-"/>
      <w:lvlJc w:val="left"/>
      <w:pPr>
        <w:ind w:left="73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55" w:hanging="360"/>
      </w:pPr>
    </w:lvl>
    <w:lvl w:ilvl="2" w:tplc="2C0A001B" w:tentative="1">
      <w:start w:val="1"/>
      <w:numFmt w:val="lowerRoman"/>
      <w:lvlText w:val="%3."/>
      <w:lvlJc w:val="right"/>
      <w:pPr>
        <w:ind w:left="2175" w:hanging="180"/>
      </w:pPr>
    </w:lvl>
    <w:lvl w:ilvl="3" w:tplc="2C0A000F" w:tentative="1">
      <w:start w:val="1"/>
      <w:numFmt w:val="decimal"/>
      <w:lvlText w:val="%4."/>
      <w:lvlJc w:val="left"/>
      <w:pPr>
        <w:ind w:left="2895" w:hanging="360"/>
      </w:pPr>
    </w:lvl>
    <w:lvl w:ilvl="4" w:tplc="2C0A0019" w:tentative="1">
      <w:start w:val="1"/>
      <w:numFmt w:val="lowerLetter"/>
      <w:lvlText w:val="%5."/>
      <w:lvlJc w:val="left"/>
      <w:pPr>
        <w:ind w:left="3615" w:hanging="360"/>
      </w:pPr>
    </w:lvl>
    <w:lvl w:ilvl="5" w:tplc="2C0A001B" w:tentative="1">
      <w:start w:val="1"/>
      <w:numFmt w:val="lowerRoman"/>
      <w:lvlText w:val="%6."/>
      <w:lvlJc w:val="right"/>
      <w:pPr>
        <w:ind w:left="4335" w:hanging="180"/>
      </w:pPr>
    </w:lvl>
    <w:lvl w:ilvl="6" w:tplc="2C0A000F" w:tentative="1">
      <w:start w:val="1"/>
      <w:numFmt w:val="decimal"/>
      <w:lvlText w:val="%7."/>
      <w:lvlJc w:val="left"/>
      <w:pPr>
        <w:ind w:left="5055" w:hanging="360"/>
      </w:pPr>
    </w:lvl>
    <w:lvl w:ilvl="7" w:tplc="2C0A0019" w:tentative="1">
      <w:start w:val="1"/>
      <w:numFmt w:val="lowerLetter"/>
      <w:lvlText w:val="%8."/>
      <w:lvlJc w:val="left"/>
      <w:pPr>
        <w:ind w:left="5775" w:hanging="360"/>
      </w:pPr>
    </w:lvl>
    <w:lvl w:ilvl="8" w:tplc="2C0A001B" w:tentative="1">
      <w:start w:val="1"/>
      <w:numFmt w:val="lowerRoman"/>
      <w:lvlText w:val="%9."/>
      <w:lvlJc w:val="right"/>
      <w:pPr>
        <w:ind w:left="6495" w:hanging="180"/>
      </w:pPr>
    </w:lvl>
  </w:abstractNum>
  <w:num w:numId="1" w16cid:durableId="534197866">
    <w:abstractNumId w:val="0"/>
  </w:num>
  <w:num w:numId="2" w16cid:durableId="1052652123">
    <w:abstractNumId w:val="3"/>
  </w:num>
  <w:num w:numId="3" w16cid:durableId="2116172197">
    <w:abstractNumId w:val="2"/>
  </w:num>
  <w:num w:numId="4" w16cid:durableId="1070888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C8F"/>
    <w:rsid w:val="00070B48"/>
    <w:rsid w:val="0029136D"/>
    <w:rsid w:val="00293B83"/>
    <w:rsid w:val="00344ADC"/>
    <w:rsid w:val="00393C8F"/>
    <w:rsid w:val="004B7E44"/>
    <w:rsid w:val="004D5252"/>
    <w:rsid w:val="004F2B86"/>
    <w:rsid w:val="005403F5"/>
    <w:rsid w:val="00561C05"/>
    <w:rsid w:val="005A718F"/>
    <w:rsid w:val="00682E07"/>
    <w:rsid w:val="006A3CE7"/>
    <w:rsid w:val="006A66CE"/>
    <w:rsid w:val="007516CF"/>
    <w:rsid w:val="007F53A1"/>
    <w:rsid w:val="008004C2"/>
    <w:rsid w:val="00860871"/>
    <w:rsid w:val="008B2734"/>
    <w:rsid w:val="008B33BC"/>
    <w:rsid w:val="009120E9"/>
    <w:rsid w:val="00945900"/>
    <w:rsid w:val="009B07B3"/>
    <w:rsid w:val="009C396C"/>
    <w:rsid w:val="00A331FC"/>
    <w:rsid w:val="00B572B4"/>
    <w:rsid w:val="00B71618"/>
    <w:rsid w:val="00BE2C09"/>
    <w:rsid w:val="00CB7F1C"/>
    <w:rsid w:val="00CF07A5"/>
    <w:rsid w:val="00D66D24"/>
    <w:rsid w:val="00DA3D7F"/>
    <w:rsid w:val="00DB26A7"/>
    <w:rsid w:val="00E2300A"/>
    <w:rsid w:val="00E76CAD"/>
    <w:rsid w:val="00E94B5F"/>
    <w:rsid w:val="00FD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B9088"/>
  <w15:chartTrackingRefBased/>
  <w15:docId w15:val="{DEB31F1B-8288-4DE5-A826-DE85FF026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B07B3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80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B07B3"/>
    <w:rPr>
      <w:rFonts w:asciiTheme="majorHAnsi" w:eastAsia="Times New Roman" w:hAnsiTheme="majorHAnsi" w:cs="Times New Roman"/>
      <w:b/>
      <w:caps/>
      <w:color w:val="FFFFFF" w:themeColor="background1"/>
      <w:sz w:val="80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table" w:styleId="Tablaconcuadrcula">
    <w:name w:val="Table Grid"/>
    <w:basedOn w:val="Tablanormal"/>
    <w:uiPriority w:val="39"/>
    <w:rsid w:val="007F53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7F53A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uiPriority w:val="34"/>
    <w:unhideWhenUsed/>
    <w:qFormat/>
    <w:rsid w:val="00FD3FB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B27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AR" w:eastAsia="es-AR"/>
    </w:rPr>
  </w:style>
  <w:style w:type="character" w:styleId="Textoennegrita">
    <w:name w:val="Strong"/>
    <w:basedOn w:val="Fuentedeprrafopredeter"/>
    <w:uiPriority w:val="22"/>
    <w:qFormat/>
    <w:rsid w:val="008B2734"/>
    <w:rPr>
      <w:b/>
      <w:bCs/>
    </w:rPr>
  </w:style>
  <w:style w:type="character" w:styleId="nfasis">
    <w:name w:val="Emphasis"/>
    <w:basedOn w:val="Fuentedeprrafopredeter"/>
    <w:uiPriority w:val="20"/>
    <w:qFormat/>
    <w:rsid w:val="008B273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D66D24"/>
    <w:rPr>
      <w:color w:val="93C84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66D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3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ghigo@hotmail.com.ar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fghigo@hotmail.com.ar" TargetMode="Externa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ghig\AppData\Local\Microsoft\Office\16.0\DTS\es-ES%7b3F10DAFD-2CB9-4D61-8E4B-03A697BEEB79%7d\%7b24145B0A-C8E3-4CB3-8ED4-D5A03E1C08B1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{24145B0A-C8E3-4CB3-8ED4-D5A03E1C08B1}tf16392796_win32</Template>
  <TotalTime>76</TotalTime>
  <Pages>3</Pages>
  <Words>226</Words>
  <Characters>1249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Ghigo</dc:creator>
  <cp:keywords/>
  <dc:description/>
  <cp:lastModifiedBy>Franco Ghigo</cp:lastModifiedBy>
  <cp:revision>3</cp:revision>
  <dcterms:created xsi:type="dcterms:W3CDTF">2022-04-07T17:33:00Z</dcterms:created>
  <dcterms:modified xsi:type="dcterms:W3CDTF">2022-04-07T18:49:00Z</dcterms:modified>
</cp:coreProperties>
</file>